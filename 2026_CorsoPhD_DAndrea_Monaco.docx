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68D0F9B" w:rsidP="60217FA6" w:rsidRDefault="068D0F9B" w14:paraId="4B6E2768" w14:textId="0DAE9490">
      <w:pPr>
        <w:pStyle w:val="Heading1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lang w:val="en-US"/>
        </w:rPr>
        <w:t xml:space="preserve">Machine Learning &amp; Deep Learning </w:t>
      </w:r>
      <w:r w:rsidRPr="61AA755C" w:rsidR="77574B8B">
        <w:rPr>
          <w:rFonts w:ascii="Century Gothic" w:hAnsi="Century Gothic" w:eastAsia="Century Gothic" w:cs="Century Gothic"/>
          <w:lang w:val="en-US"/>
        </w:rPr>
        <w:t>a</w:t>
      </w:r>
      <w:r w:rsidRPr="61AA755C">
        <w:rPr>
          <w:rFonts w:ascii="Century Gothic" w:hAnsi="Century Gothic" w:eastAsia="Century Gothic" w:cs="Century Gothic"/>
          <w:lang w:val="en-US"/>
        </w:rPr>
        <w:t>pplications</w:t>
      </w:r>
      <w:r w:rsidRPr="61AA755C" w:rsidR="3E772AC9">
        <w:rPr>
          <w:rFonts w:ascii="Century Gothic" w:hAnsi="Century Gothic" w:eastAsia="Century Gothic" w:cs="Century Gothic"/>
          <w:lang w:val="en-US"/>
        </w:rPr>
        <w:t xml:space="preserve"> for </w:t>
      </w:r>
      <w:r w:rsidRPr="61AA755C" w:rsidR="048A8E20">
        <w:rPr>
          <w:rFonts w:ascii="Century Gothic" w:hAnsi="Century Gothic" w:eastAsia="Century Gothic" w:cs="Century Gothic"/>
          <w:lang w:val="en-US"/>
        </w:rPr>
        <w:t>e</w:t>
      </w:r>
      <w:r w:rsidRPr="61AA755C" w:rsidR="3E772AC9">
        <w:rPr>
          <w:rFonts w:ascii="Century Gothic" w:hAnsi="Century Gothic" w:eastAsia="Century Gothic" w:cs="Century Gothic"/>
          <w:lang w:val="en-US"/>
        </w:rPr>
        <w:t xml:space="preserve">nvironmental </w:t>
      </w:r>
      <w:r w:rsidRPr="61AA755C" w:rsidR="5707B0CE">
        <w:rPr>
          <w:rFonts w:ascii="Century Gothic" w:hAnsi="Century Gothic" w:eastAsia="Century Gothic" w:cs="Century Gothic"/>
          <w:lang w:val="en-US"/>
        </w:rPr>
        <w:t>a</w:t>
      </w:r>
      <w:r w:rsidRPr="61AA755C" w:rsidR="3E772AC9">
        <w:rPr>
          <w:rFonts w:ascii="Century Gothic" w:hAnsi="Century Gothic" w:eastAsia="Century Gothic" w:cs="Century Gothic"/>
          <w:lang w:val="en-US"/>
        </w:rPr>
        <w:t xml:space="preserve">nalysis and </w:t>
      </w:r>
      <w:r w:rsidRPr="61AA755C" w:rsidR="31B0E36B">
        <w:rPr>
          <w:rFonts w:ascii="Century Gothic" w:hAnsi="Century Gothic" w:eastAsia="Century Gothic" w:cs="Century Gothic"/>
          <w:lang w:val="en-US"/>
        </w:rPr>
        <w:t>m</w:t>
      </w:r>
      <w:r w:rsidRPr="61AA755C" w:rsidR="3E772AC9">
        <w:rPr>
          <w:rFonts w:ascii="Century Gothic" w:hAnsi="Century Gothic" w:eastAsia="Century Gothic" w:cs="Century Gothic"/>
          <w:lang w:val="en-US"/>
        </w:rPr>
        <w:t>odeling</w:t>
      </w:r>
    </w:p>
    <w:p w:rsidR="068D0F9B" w:rsidP="60217FA6" w:rsidRDefault="068D0F9B" w14:paraId="2D329600" w14:textId="1A1758B1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Dates: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20 May &amp; 27 May 2026</w:t>
      </w:r>
    </w:p>
    <w:p w:rsidR="068D0F9B" w:rsidP="60217FA6" w:rsidRDefault="068D0F9B" w14:paraId="6099002A" w14:textId="216F0CA9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Time: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10:00 – 12:00</w:t>
      </w:r>
    </w:p>
    <w:p w:rsidR="068D0F9B" w:rsidP="60217FA6" w:rsidRDefault="068D0F9B" w14:paraId="277897C3" w14:textId="39F132D4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Platform: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Microsoft Teams</w:t>
      </w:r>
    </w:p>
    <w:p w:rsidR="60217FA6" w:rsidP="60217FA6" w:rsidRDefault="60217FA6" w14:paraId="0B02CAB9" w14:textId="79D66513">
      <w:pPr>
        <w:jc w:val="left"/>
        <w:rPr>
          <w:rFonts w:ascii="Century Gothic" w:hAnsi="Century Gothic" w:eastAsia="Century Gothic" w:cs="Century Gothic"/>
          <w:sz w:val="24"/>
          <w:szCs w:val="24"/>
        </w:rPr>
      </w:pPr>
    </w:p>
    <w:p w:rsidR="3E1A542A" w:rsidP="3E1A542A" w:rsidRDefault="3E1A542A" w14:paraId="453F6A19" w14:textId="14F13289">
      <w:pPr>
        <w:jc w:val="left"/>
        <w:rPr>
          <w:rFonts w:ascii="Century Gothic" w:hAnsi="Century Gothic" w:eastAsia="Century Gothic" w:cs="Century Gothic"/>
          <w:sz w:val="24"/>
          <w:szCs w:val="24"/>
        </w:rPr>
      </w:pPr>
    </w:p>
    <w:p w:rsidR="3E1A542A" w:rsidP="3E1A542A" w:rsidRDefault="3E1A542A" w14:paraId="646DD8C4" w14:textId="57EB5939">
      <w:pPr>
        <w:jc w:val="left"/>
        <w:rPr>
          <w:rFonts w:ascii="Century Gothic" w:hAnsi="Century Gothic" w:eastAsia="Century Gothic" w:cs="Century Gothic"/>
          <w:sz w:val="24"/>
          <w:szCs w:val="24"/>
        </w:rPr>
      </w:pPr>
    </w:p>
    <w:p w:rsidR="068D0F9B" w:rsidP="60217FA6" w:rsidRDefault="068D0F9B" w14:paraId="696C4E64" w14:textId="41B26BFE">
      <w:pPr>
        <w:pStyle w:val="Heading3"/>
        <w:spacing w:before="281" w:after="281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Module 1: Classical Machine Learning</w:t>
      </w:r>
    </w:p>
    <w:p w:rsidR="068D0F9B" w:rsidP="60217FA6" w:rsidRDefault="068D0F9B" w14:paraId="7C39764E" w14:textId="7C2F736A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Date: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20 May 2026</w:t>
      </w:r>
    </w:p>
    <w:p w:rsidR="068D0F9B" w:rsidP="60217FA6" w:rsidRDefault="068D0F9B" w14:paraId="3C6AD3C4" w14:textId="67ACB8EB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Instructor: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Mirko D’Andrea (</w:t>
      </w:r>
      <w:hyperlink r:id="rId11">
        <w:r w:rsidRPr="61AA755C">
          <w:rPr>
            <w:rStyle w:val="Hyperlink"/>
            <w:rFonts w:ascii="Century Gothic" w:hAnsi="Century Gothic" w:eastAsia="Century Gothic" w:cs="Century Gothic"/>
            <w:sz w:val="24"/>
            <w:szCs w:val="24"/>
            <w:lang w:val="en-US"/>
          </w:rPr>
          <w:t>mirko.dandrea@cimafoundation.org</w:t>
        </w:r>
      </w:hyperlink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)</w:t>
      </w:r>
    </w:p>
    <w:p w:rsidRPr="002E6CF6" w:rsidR="068D0F9B" w:rsidP="002E6CF6" w:rsidRDefault="068D0F9B" w14:paraId="79C88E72" w14:textId="40839F74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002E6CF6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Implementation of classical ML algorithms with a focus on </w:t>
      </w:r>
      <w:r w:rsidRPr="002E6CF6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fire risk assessment</w:t>
      </w:r>
      <w:r w:rsidRPr="002E6CF6">
        <w:rPr>
          <w:rFonts w:ascii="Century Gothic" w:hAnsi="Century Gothic" w:eastAsia="Century Gothic" w:cs="Century Gothic"/>
          <w:sz w:val="24"/>
          <w:szCs w:val="24"/>
          <w:lang w:val="en-US"/>
        </w:rPr>
        <w:t>.</w:t>
      </w:r>
    </w:p>
    <w:p w:rsidR="068D0F9B" w:rsidP="60217FA6" w:rsidRDefault="007221CA" w14:paraId="22ED33D3" w14:textId="341A26AC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</w:pPr>
      <w:r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I</w:t>
      </w:r>
      <w:r w:rsidRPr="0052490B" w:rsidR="0052490B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ntroduction to ML: fundamental concepts</w:t>
      </w:r>
    </w:p>
    <w:p w:rsidR="068D0F9B" w:rsidP="60217FA6" w:rsidRDefault="007221CA" w14:paraId="114CFBDD" w14:textId="0F9FA38D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</w:pPr>
      <w:r w:rsidRPr="007221CA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Classical ML algorithms</w:t>
      </w:r>
    </w:p>
    <w:p w:rsidR="008B4993" w:rsidP="008B4993" w:rsidRDefault="008B4993" w14:paraId="2BE8BA62" w14:textId="77777777">
      <w:pPr>
        <w:pStyle w:val="ListParagraph"/>
        <w:numPr>
          <w:ilvl w:val="0"/>
          <w:numId w:val="3"/>
        </w:numPr>
        <w:spacing w:before="240" w:after="240"/>
        <w:jc w:val="left"/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</w:pPr>
      <w:r w:rsidRPr="008B4993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Hands-on session:</w:t>
      </w:r>
      <w:r w:rsidRPr="008B4993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ab/>
      </w:r>
    </w:p>
    <w:p w:rsidRPr="008B4993" w:rsidR="002E6CF6" w:rsidP="008B4993" w:rsidRDefault="008B4993" w14:paraId="0A84605E" w14:textId="6CBF5970">
      <w:pPr>
        <w:pStyle w:val="ListParagraph"/>
        <w:numPr>
          <w:ilvl w:val="1"/>
          <w:numId w:val="3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3E1A542A" w:rsidR="43A7A97B">
        <w:rPr>
          <w:rFonts w:ascii="Century Gothic" w:hAnsi="Century Gothic" w:eastAsia="Century Gothic" w:cs="Century Gothic"/>
          <w:sz w:val="24"/>
          <w:szCs w:val="24"/>
          <w:lang w:val="en-US"/>
        </w:rPr>
        <w:t>W</w:t>
      </w:r>
      <w:r w:rsidRPr="3E1A542A" w:rsidR="008B4993">
        <w:rPr>
          <w:rFonts w:ascii="Century Gothic" w:hAnsi="Century Gothic" w:eastAsia="Century Gothic" w:cs="Century Gothic"/>
          <w:sz w:val="24"/>
          <w:szCs w:val="24"/>
          <w:lang w:val="en-US"/>
        </w:rPr>
        <w:t>ildfire susceptibility using Random Forest</w:t>
      </w:r>
    </w:p>
    <w:p w:rsidR="068D0F9B" w:rsidP="61AA755C" w:rsidRDefault="068D0F9B" w14:paraId="6F004D3A" w14:textId="0AD6D408">
      <w:pPr>
        <w:pStyle w:val="Heading3"/>
        <w:spacing w:before="281" w:after="281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>
        <w:br/>
      </w:r>
      <w:r>
        <w:br/>
      </w:r>
      <w:r>
        <w:br/>
      </w:r>
      <w:r w:rsidRPr="3E1A542A" w:rsidR="068D0F9B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Module 2: Deep Learning </w:t>
      </w:r>
      <w:r w:rsidRPr="3E1A542A" w:rsidR="7451887D">
        <w:rPr>
          <w:rFonts w:ascii="Century Gothic" w:hAnsi="Century Gothic" w:eastAsia="Century Gothic" w:cs="Century Gothic"/>
          <w:sz w:val="24"/>
          <w:szCs w:val="24"/>
          <w:lang w:val="en-US"/>
        </w:rPr>
        <w:t>b</w:t>
      </w:r>
      <w:r w:rsidRPr="3E1A542A" w:rsidR="068D0F9B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est </w:t>
      </w:r>
      <w:r w:rsidRPr="3E1A542A" w:rsidR="59BDEB69">
        <w:rPr>
          <w:rFonts w:ascii="Century Gothic" w:hAnsi="Century Gothic" w:eastAsia="Century Gothic" w:cs="Century Gothic"/>
          <w:sz w:val="24"/>
          <w:szCs w:val="24"/>
          <w:lang w:val="en-US"/>
        </w:rPr>
        <w:t>p</w:t>
      </w:r>
      <w:r w:rsidRPr="3E1A542A" w:rsidR="068D0F9B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ractices &amp; </w:t>
      </w:r>
      <w:r w:rsidRPr="3E1A542A" w:rsidR="10CA7F2B">
        <w:rPr>
          <w:rFonts w:ascii="Century Gothic" w:hAnsi="Century Gothic" w:eastAsia="Century Gothic" w:cs="Century Gothic"/>
          <w:sz w:val="24"/>
          <w:szCs w:val="24"/>
          <w:lang w:val="en-US"/>
        </w:rPr>
        <w:t>a</w:t>
      </w:r>
      <w:r w:rsidRPr="3E1A542A" w:rsidR="068D0F9B">
        <w:rPr>
          <w:rFonts w:ascii="Century Gothic" w:hAnsi="Century Gothic" w:eastAsia="Century Gothic" w:cs="Century Gothic"/>
          <w:sz w:val="24"/>
          <w:szCs w:val="24"/>
          <w:lang w:val="en-US"/>
        </w:rPr>
        <w:t>pplications</w:t>
      </w:r>
    </w:p>
    <w:p w:rsidR="068D0F9B" w:rsidP="61AA755C" w:rsidRDefault="068D0F9B" w14:paraId="2B7A1025" w14:textId="440350FA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Date: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27 May 2026</w:t>
      </w:r>
    </w:p>
    <w:p w:rsidR="068D0F9B" w:rsidP="61AA755C" w:rsidRDefault="068D0F9B" w14:paraId="30C91DD5" w14:textId="0E2CF182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Instructor: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Luca Monaco (</w:t>
      </w:r>
      <w:hyperlink r:id="rId12">
        <w:r w:rsidRPr="61AA755C">
          <w:rPr>
            <w:rStyle w:val="Hyperlink"/>
            <w:rFonts w:ascii="Century Gothic" w:hAnsi="Century Gothic" w:eastAsia="Century Gothic" w:cs="Century Gothic"/>
            <w:sz w:val="24"/>
            <w:szCs w:val="24"/>
            <w:lang w:val="en-US"/>
          </w:rPr>
          <w:t>luca.monaco@cimafoundation.org</w:t>
        </w:r>
      </w:hyperlink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)</w:t>
      </w:r>
    </w:p>
    <w:p w:rsidR="068D0F9B" w:rsidP="61AA755C" w:rsidRDefault="068D0F9B" w14:paraId="19D20AAC" w14:textId="5C320F3A">
      <w:pPr>
        <w:pStyle w:val="ListParagraph"/>
        <w:numPr>
          <w:ilvl w:val="0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Introduction to Deep Learning: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Fundamental concepts.</w:t>
      </w:r>
    </w:p>
    <w:p w:rsidR="068D0F9B" w:rsidP="61AA755C" w:rsidRDefault="068D0F9B" w14:paraId="246E02DF" w14:textId="1A71DB30">
      <w:pPr>
        <w:pStyle w:val="ListParagraph"/>
        <w:numPr>
          <w:ilvl w:val="0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The Modern ML Stack:</w:t>
      </w:r>
    </w:p>
    <w:p w:rsidR="068D0F9B" w:rsidP="61AA755C" w:rsidRDefault="068D0F9B" w14:paraId="45983D2E" w14:textId="50913068">
      <w:pPr>
        <w:pStyle w:val="ListParagraph"/>
        <w:numPr>
          <w:ilvl w:val="1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 xml:space="preserve">Data </w:t>
      </w:r>
      <w:r w:rsidRPr="61AA755C" w:rsidR="5C687CAE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m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anagement: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Handling large-scale data with 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Zarr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.</w:t>
      </w:r>
    </w:p>
    <w:p w:rsidR="068D0F9B" w:rsidP="61AA755C" w:rsidRDefault="068D0F9B" w14:paraId="069E5F30" w14:textId="37CEF576">
      <w:pPr>
        <w:pStyle w:val="ListParagraph"/>
        <w:numPr>
          <w:ilvl w:val="1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 xml:space="preserve">Model </w:t>
      </w:r>
      <w:r w:rsidRPr="61AA755C" w:rsidR="6A1C8875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f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rameworks: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Simplifying workflows via 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PyTorch Lightning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.</w:t>
      </w:r>
    </w:p>
    <w:p w:rsidR="068D0F9B" w:rsidP="61AA755C" w:rsidRDefault="068D0F9B" w14:paraId="554EF8EC" w14:textId="3CCEEA7D">
      <w:pPr>
        <w:pStyle w:val="ListParagraph"/>
        <w:numPr>
          <w:ilvl w:val="1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lastRenderedPageBreak/>
        <w:t xml:space="preserve">Configuration </w:t>
      </w:r>
      <w:r w:rsidRPr="61AA755C" w:rsidR="20F47CC9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m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anagement: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Using 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Hydra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for flexible experiment setups.</w:t>
      </w:r>
    </w:p>
    <w:p w:rsidR="068D0F9B" w:rsidP="61AA755C" w:rsidRDefault="068D0F9B" w14:paraId="423EB40B" w14:textId="448484E7">
      <w:pPr>
        <w:pStyle w:val="ListParagraph"/>
        <w:numPr>
          <w:ilvl w:val="1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 xml:space="preserve">Experiment </w:t>
      </w:r>
      <w:r w:rsidRPr="61AA755C" w:rsidR="51BFC3AA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t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racking: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Logging and versioning with 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MLFlow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.</w:t>
      </w:r>
    </w:p>
    <w:p w:rsidR="4F667FFF" w:rsidP="61AA755C" w:rsidRDefault="4F667FFF" w14:paraId="3B8B15DB" w14:textId="28665646">
      <w:pPr>
        <w:pStyle w:val="ListParagraph"/>
        <w:numPr>
          <w:ilvl w:val="0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Hands-on applications</w:t>
      </w:r>
      <w:r w:rsidRPr="61AA755C" w:rsidR="068D0F9B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:</w:t>
      </w:r>
    </w:p>
    <w:p w:rsidR="068D0F9B" w:rsidP="61AA755C" w:rsidRDefault="068D0F9B" w14:paraId="1EC5C9EA" w14:textId="2CD6FC01">
      <w:pPr>
        <w:pStyle w:val="ListParagraph"/>
        <w:numPr>
          <w:ilvl w:val="1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Precipitation forecast post-processing.</w:t>
      </w:r>
    </w:p>
    <w:p w:rsidR="068D0F9B" w:rsidP="61AA755C" w:rsidRDefault="068D0F9B" w14:paraId="29FB045F" w14:textId="0522A983">
      <w:pPr>
        <w:pStyle w:val="ListParagraph"/>
        <w:numPr>
          <w:ilvl w:val="1"/>
          <w:numId w:val="2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Urban thermal comfort modeling.</w:t>
      </w:r>
    </w:p>
    <w:p w:rsidR="60217FA6" w:rsidP="61AA755C" w:rsidRDefault="60217FA6" w14:paraId="15821EDB" w14:textId="56491A49">
      <w:pPr>
        <w:jc w:val="left"/>
        <w:rPr>
          <w:rFonts w:ascii="Century Gothic" w:hAnsi="Century Gothic" w:eastAsia="Century Gothic" w:cs="Century Gothic"/>
          <w:sz w:val="24"/>
          <w:szCs w:val="24"/>
        </w:rPr>
      </w:pPr>
    </w:p>
    <w:p w:rsidR="068D0F9B" w:rsidP="61AA755C" w:rsidRDefault="068D0F9B" w14:paraId="1472C057" w14:textId="49C76DB1">
      <w:pPr>
        <w:pStyle w:val="Heading3"/>
        <w:spacing w:before="281" w:after="281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Logistics &amp; </w:t>
      </w:r>
      <w:r w:rsidRPr="61AA755C" w:rsidR="621645AB">
        <w:rPr>
          <w:rFonts w:ascii="Century Gothic" w:hAnsi="Century Gothic" w:eastAsia="Century Gothic" w:cs="Century Gothic"/>
          <w:sz w:val="24"/>
          <w:szCs w:val="24"/>
          <w:lang w:val="en-US"/>
        </w:rPr>
        <w:t>t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echnical </w:t>
      </w:r>
      <w:r w:rsidRPr="61AA755C" w:rsidR="5AF33214">
        <w:rPr>
          <w:rFonts w:ascii="Century Gothic" w:hAnsi="Century Gothic" w:eastAsia="Century Gothic" w:cs="Century Gothic"/>
          <w:sz w:val="24"/>
          <w:szCs w:val="24"/>
          <w:lang w:val="en-US"/>
        </w:rPr>
        <w:t>r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equirements</w:t>
      </w:r>
    </w:p>
    <w:p w:rsidR="068D0F9B" w:rsidP="61AA755C" w:rsidRDefault="068D0F9B" w14:paraId="54207568" w14:textId="6B76938C">
      <w:pPr>
        <w:pStyle w:val="ListParagraph"/>
        <w:numPr>
          <w:ilvl w:val="0"/>
          <w:numId w:val="1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Meeting Access: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The course will be held via 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Microsoft Teams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>. The meeting link will be shared with registered participants in due time.</w:t>
      </w:r>
    </w:p>
    <w:p w:rsidR="068D0F9B" w:rsidP="61AA755C" w:rsidRDefault="068D0F9B" w14:paraId="1575E557" w14:textId="1EF6F2EB">
      <w:pPr>
        <w:pStyle w:val="ListParagraph"/>
        <w:numPr>
          <w:ilvl w:val="0"/>
          <w:numId w:val="1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Hands-on Environment: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We will use 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Google Colab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for all practical exercises. Participants must have a (free) Google account to participate in the "play" sessions.</w:t>
      </w:r>
    </w:p>
    <w:p w:rsidR="068D0F9B" w:rsidP="61AA755C" w:rsidRDefault="068D0F9B" w14:paraId="183C1607" w14:textId="69E0542E">
      <w:pPr>
        <w:pStyle w:val="ListParagraph"/>
        <w:numPr>
          <w:ilvl w:val="0"/>
          <w:numId w:val="1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Course Materials: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Links to the slide decks and GitHub repositories will be sent via email before the first session.</w:t>
      </w:r>
    </w:p>
    <w:p w:rsidR="068D0F9B" w:rsidP="61AA755C" w:rsidRDefault="068D0F9B" w14:paraId="4A71C405" w14:textId="579F7436">
      <w:pPr>
        <w:pStyle w:val="ListParagraph"/>
        <w:numPr>
          <w:ilvl w:val="0"/>
          <w:numId w:val="1"/>
        </w:num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Registration: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If you haven't contacted us yet but wish to attend, please reach out as soon as possible.</w:t>
      </w:r>
    </w:p>
    <w:p w:rsidR="068D0F9B" w:rsidP="61AA755C" w:rsidRDefault="068D0F9B" w14:paraId="24167E9F" w14:textId="2CDB46F8">
      <w:pPr>
        <w:spacing w:before="240" w:after="240"/>
        <w:jc w:val="left"/>
        <w:rPr>
          <w:rFonts w:ascii="Century Gothic" w:hAnsi="Century Gothic" w:eastAsia="Century Gothic" w:cs="Century Gothic"/>
          <w:sz w:val="24"/>
          <w:szCs w:val="24"/>
          <w:lang w:val="en-US"/>
        </w:rPr>
      </w:pP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Final Assessment: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Evaluation for this course will be based on a </w:t>
      </w:r>
      <w:r w:rsidRPr="61AA755C">
        <w:rPr>
          <w:rFonts w:ascii="Century Gothic" w:hAnsi="Century Gothic" w:eastAsia="Century Gothic" w:cs="Century Gothic"/>
          <w:b/>
          <w:bCs/>
          <w:sz w:val="24"/>
          <w:szCs w:val="24"/>
          <w:lang w:val="en-US"/>
        </w:rPr>
        <w:t>written report</w:t>
      </w:r>
      <w:r w:rsidRPr="61AA755C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detailing the application of the methods discussed.</w:t>
      </w:r>
      <w:r w:rsidRPr="61AA755C" w:rsidR="043C48E8">
        <w:rPr>
          <w:rFonts w:ascii="Century Gothic" w:hAnsi="Century Gothic" w:eastAsia="Century Gothic" w:cs="Century Gothic"/>
          <w:sz w:val="24"/>
          <w:szCs w:val="24"/>
          <w:lang w:val="en-US"/>
        </w:rPr>
        <w:t xml:space="preserve"> You must follow the entire course to be eligible for the final assessment. </w:t>
      </w:r>
    </w:p>
    <w:p w:rsidR="60217FA6" w:rsidP="60217FA6" w:rsidRDefault="60217FA6" w14:paraId="4F965232" w14:textId="6925CE02">
      <w:pPr>
        <w:jc w:val="left"/>
        <w:rPr>
          <w:rFonts w:ascii="Open Sans" w:hAnsi="Open Sans" w:cs="Open Sans"/>
          <w:sz w:val="40"/>
          <w:szCs w:val="40"/>
          <w:lang w:val="en-US"/>
        </w:rPr>
      </w:pPr>
    </w:p>
    <w:p w:rsidR="60217FA6" w:rsidP="60217FA6" w:rsidRDefault="60217FA6" w14:paraId="11D07E6E" w14:textId="279E1CE3">
      <w:pPr>
        <w:jc w:val="left"/>
        <w:rPr>
          <w:rFonts w:ascii="Open Sans" w:hAnsi="Open Sans" w:cs="Open Sans"/>
          <w:sz w:val="40"/>
          <w:szCs w:val="40"/>
        </w:rPr>
      </w:pPr>
    </w:p>
    <w:sectPr w:rsidR="60217FA6" w:rsidSect="00CE339B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 w:code="9"/>
      <w:pgMar w:top="2410" w:right="1134" w:bottom="0" w:left="1134" w:header="0" w:footer="20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7740" w:rsidP="002B432E" w:rsidRDefault="00F67740" w14:paraId="45BD0C3F" w14:textId="77777777">
      <w:pPr>
        <w:spacing w:after="0" w:line="240" w:lineRule="auto"/>
      </w:pPr>
      <w:r>
        <w:separator/>
      </w:r>
    </w:p>
  </w:endnote>
  <w:endnote w:type="continuationSeparator" w:id="0">
    <w:p w:rsidR="00F67740" w:rsidP="002B432E" w:rsidRDefault="00F67740" w14:paraId="05C1FF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 Ruhl Libre">
    <w:panose1 w:val="00000500000000000000"/>
    <w:charset w:val="B1"/>
    <w:family w:val="auto"/>
    <w:pitch w:val="variable"/>
    <w:sig w:usb0="00000807" w:usb1="40000001" w:usb2="00000000" w:usb3="00000000" w:csb0="000000A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84B76" w:rsidRDefault="003A586A" w14:paraId="52954DF5" w14:textId="0BDAE6E8">
    <w:pPr>
      <w:pStyle w:val="Footer"/>
    </w:pPr>
    <w:r>
      <w:rPr>
        <w:noProof/>
        <w:lang w:eastAsia="it-IT"/>
      </w:rPr>
      <w:drawing>
        <wp:anchor distT="0" distB="0" distL="114300" distR="114300" simplePos="0" relativeHeight="251658243" behindDoc="1" locked="0" layoutInCell="1" allowOverlap="1" wp14:anchorId="67D91048" wp14:editId="2B506727">
          <wp:simplePos x="0" y="0"/>
          <wp:positionH relativeFrom="margin">
            <wp:align>center</wp:align>
          </wp:positionH>
          <wp:positionV relativeFrom="paragraph">
            <wp:posOffset>487680</wp:posOffset>
          </wp:positionV>
          <wp:extent cx="6658052" cy="853440"/>
          <wp:effectExtent l="0" t="0" r="9525" b="3810"/>
          <wp:wrapNone/>
          <wp:docPr id="625" name="Immagine 6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" name="Immagine 6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b="40133"/>
                  <a:stretch/>
                </pic:blipFill>
                <pic:spPr bwMode="auto">
                  <a:xfrm>
                    <a:off x="0" y="0"/>
                    <a:ext cx="6658052" cy="853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04344" w:rsidRDefault="00951253" w14:paraId="43EEE4F1" w14:textId="120A0647">
    <w:pPr>
      <w:pStyle w:val="Footer"/>
    </w:pPr>
    <w:r>
      <w:rPr>
        <w:noProof/>
        <w:lang w:eastAsia="it-IT"/>
      </w:rPr>
      <w:drawing>
        <wp:anchor distT="0" distB="0" distL="114300" distR="114300" simplePos="0" relativeHeight="251658241" behindDoc="1" locked="0" layoutInCell="1" allowOverlap="1" wp14:anchorId="12AC50AE" wp14:editId="471D0818">
          <wp:simplePos x="0" y="0"/>
          <wp:positionH relativeFrom="margin">
            <wp:posOffset>-270509</wp:posOffset>
          </wp:positionH>
          <wp:positionV relativeFrom="paragraph">
            <wp:posOffset>-114935</wp:posOffset>
          </wp:positionV>
          <wp:extent cx="6659785" cy="1425946"/>
          <wp:effectExtent l="0" t="0" r="8255" b="3175"/>
          <wp:wrapNone/>
          <wp:docPr id="560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" name="Immagine 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59785" cy="14259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7740" w:rsidP="002B432E" w:rsidRDefault="00F67740" w14:paraId="4A8A2CF7" w14:textId="77777777">
      <w:pPr>
        <w:spacing w:after="0" w:line="240" w:lineRule="auto"/>
      </w:pPr>
      <w:r>
        <w:separator/>
      </w:r>
    </w:p>
  </w:footnote>
  <w:footnote w:type="continuationSeparator" w:id="0">
    <w:p w:rsidR="00F67740" w:rsidP="002B432E" w:rsidRDefault="00F67740" w14:paraId="3F2EF16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4CB5" w:rsidRDefault="003A586A" w14:paraId="43754D41" w14:textId="63CBF5DA">
    <w:pPr>
      <w:pStyle w:val="Header"/>
    </w:pPr>
    <w:r>
      <w:rPr>
        <w:noProof/>
        <w:lang w:eastAsia="it-IT"/>
      </w:rPr>
      <w:drawing>
        <wp:anchor distT="0" distB="0" distL="114300" distR="114300" simplePos="0" relativeHeight="251658242" behindDoc="1" locked="0" layoutInCell="1" allowOverlap="1" wp14:anchorId="22A38F54" wp14:editId="59978A8D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6589145" cy="1410820"/>
          <wp:effectExtent l="0" t="0" r="2540" b="0"/>
          <wp:wrapNone/>
          <wp:docPr id="689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9" name="Immagin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89145" cy="1410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02964" w:rsidRDefault="00951253" w14:paraId="5AACA022" w14:textId="77777777">
    <w:pPr>
      <w:pStyle w:val="Header"/>
    </w:pPr>
    <w:r>
      <w:rPr>
        <w:noProof/>
        <w:lang w:eastAsia="it-IT"/>
      </w:rPr>
      <w:drawing>
        <wp:anchor distT="0" distB="0" distL="114300" distR="114300" simplePos="0" relativeHeight="251658240" behindDoc="1" locked="0" layoutInCell="1" allowOverlap="1" wp14:anchorId="1C69B8CD" wp14:editId="2328B790">
          <wp:simplePos x="0" y="0"/>
          <wp:positionH relativeFrom="margin">
            <wp:align>center</wp:align>
          </wp:positionH>
          <wp:positionV relativeFrom="paragraph">
            <wp:posOffset>7620</wp:posOffset>
          </wp:positionV>
          <wp:extent cx="6589145" cy="1410821"/>
          <wp:effectExtent l="0" t="0" r="2540" b="0"/>
          <wp:wrapNone/>
          <wp:docPr id="690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" name="Immagine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89145" cy="141082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5737"/>
    <w:multiLevelType w:val="hybridMultilevel"/>
    <w:tmpl w:val="3C24A6B6"/>
    <w:lvl w:ilvl="0" w:tplc="283025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B847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C807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4E0C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70B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985C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FC8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C8B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061F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92C08A"/>
    <w:multiLevelType w:val="hybridMultilevel"/>
    <w:tmpl w:val="380C6D34"/>
    <w:lvl w:ilvl="0" w:tplc="E744B8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4814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6E9E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6410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94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7848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3CC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0803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769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9B5C1C"/>
    <w:multiLevelType w:val="hybridMultilevel"/>
    <w:tmpl w:val="0BD67072"/>
    <w:lvl w:ilvl="0" w:tplc="1FD8F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FA28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D854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D83D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9A64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0A53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C4D9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1E58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A895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9C87B61"/>
    <w:multiLevelType w:val="hybridMultilevel"/>
    <w:tmpl w:val="0082B38A"/>
    <w:lvl w:ilvl="0" w:tplc="2E26B3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7ABF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6260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B8C8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16E9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0C5A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AC6D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E02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347B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93276916">
    <w:abstractNumId w:val="2"/>
  </w:num>
  <w:num w:numId="2" w16cid:durableId="576985821">
    <w:abstractNumId w:val="0"/>
  </w:num>
  <w:num w:numId="3" w16cid:durableId="482937571">
    <w:abstractNumId w:val="3"/>
  </w:num>
  <w:num w:numId="4" w16cid:durableId="2074429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attachedTemplate r:id="rId1"/>
  <w:trackRevisions w:val="false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ED6"/>
    <w:rsid w:val="00004344"/>
    <w:rsid w:val="00025937"/>
    <w:rsid w:val="00030C4A"/>
    <w:rsid w:val="00045E23"/>
    <w:rsid w:val="0007713B"/>
    <w:rsid w:val="00151C0E"/>
    <w:rsid w:val="00160EE5"/>
    <w:rsid w:val="0018361A"/>
    <w:rsid w:val="0018449D"/>
    <w:rsid w:val="001B08CD"/>
    <w:rsid w:val="001D66C7"/>
    <w:rsid w:val="002176F1"/>
    <w:rsid w:val="002210D9"/>
    <w:rsid w:val="00225E47"/>
    <w:rsid w:val="00240DCE"/>
    <w:rsid w:val="00260987"/>
    <w:rsid w:val="0026256A"/>
    <w:rsid w:val="00273DDD"/>
    <w:rsid w:val="00284C0B"/>
    <w:rsid w:val="002914D1"/>
    <w:rsid w:val="002A3572"/>
    <w:rsid w:val="002B432E"/>
    <w:rsid w:val="002C3686"/>
    <w:rsid w:val="002E6CF6"/>
    <w:rsid w:val="002F6B01"/>
    <w:rsid w:val="00345352"/>
    <w:rsid w:val="00351CAA"/>
    <w:rsid w:val="00365023"/>
    <w:rsid w:val="003A1652"/>
    <w:rsid w:val="003A586A"/>
    <w:rsid w:val="003E083C"/>
    <w:rsid w:val="003E6DD6"/>
    <w:rsid w:val="00424E6C"/>
    <w:rsid w:val="00425656"/>
    <w:rsid w:val="004533DF"/>
    <w:rsid w:val="004C1B5F"/>
    <w:rsid w:val="004C2F3D"/>
    <w:rsid w:val="004C5F1B"/>
    <w:rsid w:val="004C7090"/>
    <w:rsid w:val="005015D7"/>
    <w:rsid w:val="0052490B"/>
    <w:rsid w:val="005377FF"/>
    <w:rsid w:val="00592D89"/>
    <w:rsid w:val="0059508B"/>
    <w:rsid w:val="005C6974"/>
    <w:rsid w:val="005DB765"/>
    <w:rsid w:val="005E5339"/>
    <w:rsid w:val="00621E49"/>
    <w:rsid w:val="00672686"/>
    <w:rsid w:val="006833C3"/>
    <w:rsid w:val="006A153F"/>
    <w:rsid w:val="006E5686"/>
    <w:rsid w:val="00700311"/>
    <w:rsid w:val="00704C85"/>
    <w:rsid w:val="00717B46"/>
    <w:rsid w:val="007221CA"/>
    <w:rsid w:val="00722B17"/>
    <w:rsid w:val="00747036"/>
    <w:rsid w:val="00763D13"/>
    <w:rsid w:val="00774EF9"/>
    <w:rsid w:val="007A3E61"/>
    <w:rsid w:val="00802964"/>
    <w:rsid w:val="008460F9"/>
    <w:rsid w:val="0085015A"/>
    <w:rsid w:val="00850724"/>
    <w:rsid w:val="00851F66"/>
    <w:rsid w:val="00870C6D"/>
    <w:rsid w:val="00884B76"/>
    <w:rsid w:val="008B4993"/>
    <w:rsid w:val="008B58EF"/>
    <w:rsid w:val="008F454A"/>
    <w:rsid w:val="00901978"/>
    <w:rsid w:val="00904063"/>
    <w:rsid w:val="00911BED"/>
    <w:rsid w:val="00951253"/>
    <w:rsid w:val="00961781"/>
    <w:rsid w:val="0099692A"/>
    <w:rsid w:val="009E2BA5"/>
    <w:rsid w:val="009F0674"/>
    <w:rsid w:val="00A0155D"/>
    <w:rsid w:val="00A04CB5"/>
    <w:rsid w:val="00A15381"/>
    <w:rsid w:val="00A27348"/>
    <w:rsid w:val="00A63E28"/>
    <w:rsid w:val="00A92A72"/>
    <w:rsid w:val="00B052C4"/>
    <w:rsid w:val="00B535AD"/>
    <w:rsid w:val="00BA2DC1"/>
    <w:rsid w:val="00BC3B1B"/>
    <w:rsid w:val="00BD582A"/>
    <w:rsid w:val="00C30B63"/>
    <w:rsid w:val="00C45B20"/>
    <w:rsid w:val="00C657E5"/>
    <w:rsid w:val="00C75979"/>
    <w:rsid w:val="00CA5649"/>
    <w:rsid w:val="00CE180C"/>
    <w:rsid w:val="00CE339B"/>
    <w:rsid w:val="00CE3584"/>
    <w:rsid w:val="00D07264"/>
    <w:rsid w:val="00D9337A"/>
    <w:rsid w:val="00DA561F"/>
    <w:rsid w:val="00DD1906"/>
    <w:rsid w:val="00DF3E64"/>
    <w:rsid w:val="00E34655"/>
    <w:rsid w:val="00E366F0"/>
    <w:rsid w:val="00E438C6"/>
    <w:rsid w:val="00E72ED6"/>
    <w:rsid w:val="00EC47D9"/>
    <w:rsid w:val="00EC6255"/>
    <w:rsid w:val="00EF49D6"/>
    <w:rsid w:val="00F36120"/>
    <w:rsid w:val="00F67740"/>
    <w:rsid w:val="00FD1181"/>
    <w:rsid w:val="00FD77D2"/>
    <w:rsid w:val="00FE5CCA"/>
    <w:rsid w:val="043C48E8"/>
    <w:rsid w:val="048A8E20"/>
    <w:rsid w:val="053D152A"/>
    <w:rsid w:val="068D0F9B"/>
    <w:rsid w:val="0BFD2303"/>
    <w:rsid w:val="0E4AD0D7"/>
    <w:rsid w:val="10CA7F2B"/>
    <w:rsid w:val="1B2162D4"/>
    <w:rsid w:val="1D91B343"/>
    <w:rsid w:val="20F47CC9"/>
    <w:rsid w:val="213955A0"/>
    <w:rsid w:val="2DFCB21B"/>
    <w:rsid w:val="305A5B75"/>
    <w:rsid w:val="3129BEEA"/>
    <w:rsid w:val="31B0E36B"/>
    <w:rsid w:val="31EDA97C"/>
    <w:rsid w:val="34FECD20"/>
    <w:rsid w:val="3E1A542A"/>
    <w:rsid w:val="3E772AC9"/>
    <w:rsid w:val="3FD8060F"/>
    <w:rsid w:val="40FD65BB"/>
    <w:rsid w:val="43A7A97B"/>
    <w:rsid w:val="463B77D6"/>
    <w:rsid w:val="4C311EE9"/>
    <w:rsid w:val="4DAF771A"/>
    <w:rsid w:val="4E3E9BDE"/>
    <w:rsid w:val="4E9518FB"/>
    <w:rsid w:val="4F667FFF"/>
    <w:rsid w:val="4FB59B6F"/>
    <w:rsid w:val="51BFC3AA"/>
    <w:rsid w:val="5299860D"/>
    <w:rsid w:val="53580993"/>
    <w:rsid w:val="5508A6B2"/>
    <w:rsid w:val="5707B0CE"/>
    <w:rsid w:val="59BDEB69"/>
    <w:rsid w:val="5AF33214"/>
    <w:rsid w:val="5C687CAE"/>
    <w:rsid w:val="5E25EE19"/>
    <w:rsid w:val="60217FA6"/>
    <w:rsid w:val="61AA755C"/>
    <w:rsid w:val="621645AB"/>
    <w:rsid w:val="6262162C"/>
    <w:rsid w:val="6318E468"/>
    <w:rsid w:val="6A1C8875"/>
    <w:rsid w:val="701C8E2A"/>
    <w:rsid w:val="7451887D"/>
    <w:rsid w:val="77574B8B"/>
    <w:rsid w:val="7863156D"/>
    <w:rsid w:val="786D5CDF"/>
    <w:rsid w:val="796EB6AC"/>
    <w:rsid w:val="7F0DC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4947DF1"/>
  <w15:docId w15:val="{E8B89DDE-E686-4B49-8C45-8A3498D0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4C0B"/>
    <w:pPr>
      <w:spacing w:after="200" w:line="276" w:lineRule="auto"/>
      <w:jc w:val="both"/>
    </w:pPr>
    <w:rPr>
      <w:rFonts w:ascii="Verdana" w:hAnsi="Verdana"/>
      <w:sz w:val="20"/>
      <w:lang w:eastAsia="en-US"/>
    </w:rPr>
  </w:style>
  <w:style w:type="paragraph" w:styleId="Heading1">
    <w:name w:val="heading 1"/>
    <w:basedOn w:val="Normal"/>
    <w:next w:val="Normal"/>
    <w:uiPriority w:val="9"/>
    <w:qFormat/>
    <w:rsid w:val="60217F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0217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0217F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2B432E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locked/>
    <w:rsid w:val="002B432E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2B432E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locked/>
    <w:rsid w:val="002B432E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2B43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locked/>
    <w:rsid w:val="002B432E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A92A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Cs w:val="20"/>
      <w:lang w:eastAsia="it-IT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locked/>
    <w:rsid w:val="00A92A72"/>
    <w:rPr>
      <w:rFonts w:ascii="Courier New" w:hAnsi="Courier New" w:cs="Courier New"/>
      <w:lang w:val="it-IT" w:eastAsia="it-IT" w:bidi="ar-SA"/>
    </w:rPr>
  </w:style>
  <w:style w:type="paragraph" w:styleId="BodySPAZIO" w:customStyle="1">
    <w:name w:val="_Body_SPAZIO"/>
    <w:basedOn w:val="Normal"/>
    <w:rsid w:val="00717B46"/>
    <w:pPr>
      <w:suppressAutoHyphens/>
      <w:autoSpaceDN w:val="0"/>
      <w:spacing w:line="240" w:lineRule="auto"/>
      <w:jc w:val="left"/>
    </w:pPr>
    <w:rPr>
      <w:rFonts w:ascii="Frank Ruhl Libre" w:hAnsi="Frank Ruhl Libre" w:cs="Frank Ruhl Libre"/>
      <w:sz w:val="22"/>
      <w:lang w:val="en-US"/>
    </w:rPr>
  </w:style>
  <w:style w:type="paragraph" w:styleId="ListParagraph">
    <w:name w:val="List Paragraph"/>
    <w:basedOn w:val="Normal"/>
    <w:uiPriority w:val="34"/>
    <w:qFormat/>
    <w:rsid w:val="60217F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0217F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luca.monaco@cimafoundation.org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mirko.dandrea@cimafoundation.org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ta\AppData\Local\Temp\cima%20italian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59474945-2270-4ad5-8817-0e21fcef7236" xsi:nil="true"/>
    <TaxCatchAll xmlns="6992dc9d-8abb-44d0-8683-093dc6be3399" xsi:nil="true"/>
    <lcf76f155ced4ddcb4097134ff3c332f xmlns="59474945-2270-4ad5-8817-0e21fcef7236">
      <Terms xmlns="http://schemas.microsoft.com/office/infopath/2007/PartnerControls"/>
    </lcf76f155ced4ddcb4097134ff3c332f>
    <SharedWithUsers xmlns="6992dc9d-8abb-44d0-8683-093dc6be3399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C67FD6EA600542B996A86AAE887D85" ma:contentTypeVersion="18" ma:contentTypeDescription="Create a new document." ma:contentTypeScope="" ma:versionID="d356d42db2c5d10497d03e9baf3cfb20">
  <xsd:schema xmlns:xsd="http://www.w3.org/2001/XMLSchema" xmlns:xs="http://www.w3.org/2001/XMLSchema" xmlns:p="http://schemas.microsoft.com/office/2006/metadata/properties" xmlns:ns2="6992dc9d-8abb-44d0-8683-093dc6be3399" xmlns:ns3="59474945-2270-4ad5-8817-0e21fcef7236" targetNamespace="http://schemas.microsoft.com/office/2006/metadata/properties" ma:root="true" ma:fieldsID="b92cbda5e95989fdd668287faf966ed9" ns2:_="" ns3:_="">
    <xsd:import namespace="6992dc9d-8abb-44d0-8683-093dc6be3399"/>
    <xsd:import namespace="59474945-2270-4ad5-8817-0e21fcef723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92dc9d-8abb-44d0-8683-093dc6be339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8be9f10-d478-49ef-a4e7-8b7b100a268b}" ma:internalName="TaxCatchAll" ma:showField="CatchAllData" ma:web="6992dc9d-8abb-44d0-8683-093dc6be33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74945-2270-4ad5-8817-0e21fcef72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27cc8c-0af7-43f1-af81-b340761e30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B8A20-2991-443E-BDE9-A54CF5511B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90982D-B186-4945-88C3-6D7FD84FE4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5A0263-8AB3-4E3C-827D-765D399CDB88}">
  <ds:schemaRefs>
    <ds:schemaRef ds:uri="http://schemas.microsoft.com/office/2006/metadata/properties"/>
    <ds:schemaRef ds:uri="http://schemas.microsoft.com/office/infopath/2007/PartnerControls"/>
    <ds:schemaRef ds:uri="684e78fc-f661-40b5-8b14-6c3743630fab"/>
    <ds:schemaRef ds:uri="da9308b8-47b7-4734-ad53-11e3dc047a0b"/>
    <ds:schemaRef ds:uri="59474945-2270-4ad5-8817-0e21fcef7236"/>
    <ds:schemaRef ds:uri="6992dc9d-8abb-44d0-8683-093dc6be3399"/>
  </ds:schemaRefs>
</ds:datastoreItem>
</file>

<file path=customXml/itemProps4.xml><?xml version="1.0" encoding="utf-8"?>
<ds:datastoreItem xmlns:ds="http://schemas.openxmlformats.org/officeDocument/2006/customXml" ds:itemID="{300450B0-0651-4ABF-891F-22CA18A46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92dc9d-8abb-44d0-8683-093dc6be3399"/>
    <ds:schemaRef ds:uri="59474945-2270-4ad5-8817-0e21fcef72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C:\Users\Rita\AppData\Local\Temp\cima italiano.dotx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Rita</dc:creator>
  <keywords/>
  <dc:description/>
  <lastModifiedBy>Luca Monaco</lastModifiedBy>
  <revision>14</revision>
  <lastPrinted>2026-03-13T09:12:00.0000000Z</lastPrinted>
  <dcterms:created xsi:type="dcterms:W3CDTF">2025-05-20T16:01:00.0000000Z</dcterms:created>
  <dcterms:modified xsi:type="dcterms:W3CDTF">2026-03-17T08:11:25.8535427Z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444600</vt:r8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ContentTypeId">
    <vt:lpwstr>0x01010050C67FD6EA600542B996A86AAE887D85</vt:lpwstr>
  </property>
</Properties>
</file>